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1452" w14:textId="77777777" w:rsidR="00FC1E66" w:rsidRDefault="0000000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TUGAS TEORI 1</w:t>
      </w:r>
    </w:p>
    <w:p w14:paraId="7A325C03" w14:textId="77777777" w:rsidR="00FC1E66" w:rsidRDefault="00000000">
      <w:pPr>
        <w:jc w:val="center"/>
      </w:pPr>
      <w:r>
        <w:rPr>
          <w:rFonts w:ascii="Arial" w:hAnsi="Arial" w:cs="Arial"/>
          <w:b/>
          <w:bCs/>
          <w:sz w:val="32"/>
          <w:szCs w:val="32"/>
        </w:rPr>
        <w:t>DASAR PEMROGRAMAN</w:t>
      </w:r>
    </w:p>
    <w:p w14:paraId="7900D134" w14:textId="77777777" w:rsidR="00FC1E66" w:rsidRDefault="00FC1E66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W w:w="92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7183"/>
      </w:tblGrid>
      <w:tr w:rsidR="00FC1E66" w14:paraId="72B393B4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6AA4F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05A44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Fadel Abe Johansyah</w:t>
            </w:r>
          </w:p>
        </w:tc>
      </w:tr>
      <w:tr w:rsidR="00FC1E66" w14:paraId="6419A3C0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658A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Kelas</w:t>
            </w:r>
            <w:proofErr w:type="spellEnd"/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3C6AD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1C</w:t>
            </w:r>
          </w:p>
        </w:tc>
      </w:tr>
      <w:tr w:rsidR="00FC1E66" w14:paraId="23887537" w14:textId="77777777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BF2D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Absen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DFC5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</w:tbl>
    <w:p w14:paraId="450580FE" w14:textId="77777777" w:rsidR="00FC1E66" w:rsidRDefault="00FC1E66">
      <w:pPr>
        <w:rPr>
          <w:rFonts w:ascii="Arial" w:hAnsi="Arial" w:cs="Arial"/>
          <w:b/>
          <w:bCs/>
        </w:rPr>
      </w:pPr>
    </w:p>
    <w:p w14:paraId="7F326B15" w14:textId="77777777" w:rsidR="00FC1E66" w:rsidRDefault="0000000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LATIHAN 1</w:t>
      </w:r>
    </w:p>
    <w:p w14:paraId="4C430A86" w14:textId="77777777" w:rsidR="00FC1E66" w:rsidRDefault="00000000">
      <w:pPr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SOAL :</w:t>
      </w:r>
      <w:proofErr w:type="gramEnd"/>
    </w:p>
    <w:p w14:paraId="42F7A74C" w14:textId="77777777" w:rsidR="00FC1E66" w:rsidRDefault="00000000">
      <w:r>
        <w:rPr>
          <w:rFonts w:ascii="Arial" w:hAnsi="Arial" w:cs="Arial"/>
          <w:b/>
          <w:bCs/>
          <w:noProof/>
        </w:rPr>
        <w:drawing>
          <wp:inline distT="0" distB="0" distL="0" distR="0" wp14:anchorId="67688EAA" wp14:editId="3136088B">
            <wp:extent cx="4860237" cy="2623797"/>
            <wp:effectExtent l="0" t="0" r="0" b="5103"/>
            <wp:docPr id="208784016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237" cy="262379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1D9E8AD" w14:textId="77777777" w:rsidR="00FC1E66" w:rsidRDefault="00000000">
      <w:pPr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JAWABAN :</w:t>
      </w:r>
      <w:proofErr w:type="gramEnd"/>
    </w:p>
    <w:p w14:paraId="0FBFF511" w14:textId="77777777" w:rsidR="00FC1E66" w:rsidRDefault="0000000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Bagaimana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bentuk</w:t>
      </w:r>
      <w:proofErr w:type="spellEnd"/>
      <w:r>
        <w:rPr>
          <w:rFonts w:ascii="Arial" w:hAnsi="Arial" w:cs="Arial"/>
          <w:b/>
          <w:bCs/>
        </w:rPr>
        <w:t xml:space="preserve"> daftar </w:t>
      </w:r>
      <w:proofErr w:type="spellStart"/>
      <w:r>
        <w:rPr>
          <w:rFonts w:ascii="Arial" w:hAnsi="Arial" w:cs="Arial"/>
          <w:b/>
          <w:bCs/>
        </w:rPr>
        <w:t>setelah</w:t>
      </w:r>
      <w:proofErr w:type="spellEnd"/>
      <w:r>
        <w:rPr>
          <w:rFonts w:ascii="Arial" w:hAnsi="Arial" w:cs="Arial"/>
          <w:b/>
          <w:bCs/>
        </w:rPr>
        <w:t xml:space="preserve"> 2 pass </w:t>
      </w:r>
      <w:proofErr w:type="spellStart"/>
      <w:r>
        <w:rPr>
          <w:rFonts w:ascii="Arial" w:hAnsi="Arial" w:cs="Arial"/>
          <w:b/>
          <w:bCs/>
        </w:rPr>
        <w:t>lagi</w:t>
      </w:r>
      <w:proofErr w:type="spellEnd"/>
      <w:r>
        <w:rPr>
          <w:rFonts w:ascii="Arial" w:hAnsi="Arial" w:cs="Arial"/>
          <w:b/>
          <w:bCs/>
        </w:rPr>
        <w:t>?</w:t>
      </w:r>
    </w:p>
    <w:tbl>
      <w:tblPr>
        <w:tblW w:w="74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 w:rsidR="00FC1E66" w14:paraId="19B75225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933D7" w14:textId="77777777" w:rsidR="00FC1E66" w:rsidRDefault="00FC1E66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68E75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3DFB2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96431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56BF0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AC29C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8AE38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06220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13FEA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DC920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9B7A7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FC1E66" w14:paraId="01CF7962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70C11" w14:textId="77777777" w:rsidR="00FC1E66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Awal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6AB9C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26BCA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E28B6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C7934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28460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D3176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F6CDB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00A77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E4947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DFEA9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FC1E66" w14:paraId="27CB50D9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04BDE" w14:textId="77777777" w:rsidR="00FC1E66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Setelah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Pass 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B3E05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72367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5FB3C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41E50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BC404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BCF4E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CB4F0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60740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0CE3B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49F2D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FC1E66" w14:paraId="4A57A9D7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963F5" w14:textId="77777777" w:rsidR="00FC1E66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Setelah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Pass 2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C80A6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0478F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5F7F6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68F5B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65A9F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F40F5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BBD82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22183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C46AE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03B82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FC1E66" w14:paraId="2072B9E9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B7F1D" w14:textId="77777777" w:rsidR="00FC1E66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Setelah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Pass 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8457D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EB0F7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7C46E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77B7D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947D8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616B7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23DE1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C9A95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328A9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BAFC3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</w:tbl>
    <w:p w14:paraId="6C52F2F6" w14:textId="77777777" w:rsidR="00FC1E66" w:rsidRDefault="00FC1E66">
      <w:pPr>
        <w:rPr>
          <w:rFonts w:ascii="Arial" w:hAnsi="Arial" w:cs="Arial"/>
        </w:rPr>
      </w:pPr>
    </w:p>
    <w:p w14:paraId="453FC6F8" w14:textId="77777777" w:rsidR="00FC1E66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 xml:space="preserve">Jadi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Pass 3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3, 5, 4, 3, 5, 6, 4, 6, 7, 8</w:t>
      </w:r>
    </w:p>
    <w:p w14:paraId="3AC0FED2" w14:textId="77777777" w:rsidR="00FC1E66" w:rsidRDefault="0000000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Bagaimana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Algoritmanya</w:t>
      </w:r>
      <w:proofErr w:type="spellEnd"/>
      <w:r>
        <w:rPr>
          <w:rFonts w:ascii="Arial" w:hAnsi="Arial" w:cs="Arial"/>
          <w:b/>
          <w:bCs/>
        </w:rPr>
        <w:t>?</w:t>
      </w:r>
    </w:p>
    <w:p w14:paraId="18FC9941" w14:textId="77777777" w:rsidR="00FC1E66" w:rsidRDefault="0000000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Input :</w:t>
      </w:r>
      <w:proofErr w:type="gramEnd"/>
      <w:r>
        <w:rPr>
          <w:rFonts w:ascii="Arial" w:hAnsi="Arial" w:cs="Arial"/>
        </w:rPr>
        <w:t xml:space="preserve"> 5, 3, 5, 6, 7, 4, 3, 6, 8, 4</w:t>
      </w:r>
    </w:p>
    <w:p w14:paraId="2D9019B9" w14:textId="77777777" w:rsidR="00FC1E66" w:rsidRDefault="0000000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Output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Mengurutkan</w:t>
      </w:r>
      <w:proofErr w:type="spellEnd"/>
      <w:r>
        <w:rPr>
          <w:rFonts w:ascii="Arial" w:hAnsi="Arial" w:cs="Arial"/>
        </w:rPr>
        <w:t xml:space="preserve"> daftar </w:t>
      </w:r>
      <w:proofErr w:type="spellStart"/>
      <w:r>
        <w:rPr>
          <w:rFonts w:ascii="Arial" w:hAnsi="Arial" w:cs="Arial"/>
        </w:rPr>
        <w:t>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hingga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besar</w:t>
      </w:r>
      <w:proofErr w:type="spellEnd"/>
    </w:p>
    <w:p w14:paraId="0C379026" w14:textId="77777777" w:rsidR="00FC1E66" w:rsidRDefault="0000000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lastRenderedPageBreak/>
        <w:t>Proses :</w:t>
      </w:r>
      <w:proofErr w:type="gramEnd"/>
    </w:p>
    <w:p w14:paraId="4AA1AF49" w14:textId="77777777" w:rsidR="00FC1E66" w:rsidRDefault="0000000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Ambil </w:t>
      </w:r>
      <w:proofErr w:type="spellStart"/>
      <w:r>
        <w:rPr>
          <w:rFonts w:ascii="Arial" w:hAnsi="Arial" w:cs="Arial"/>
        </w:rPr>
        <w:t>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kiri (</w:t>
      </w:r>
      <w:proofErr w:type="spellStart"/>
      <w:r>
        <w:rPr>
          <w:rFonts w:ascii="Arial" w:hAnsi="Arial" w:cs="Arial"/>
        </w:rPr>
        <w:t>posisi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pertama</w:t>
      </w:r>
      <w:proofErr w:type="spellEnd"/>
      <w:r>
        <w:rPr>
          <w:rFonts w:ascii="Arial" w:hAnsi="Arial" w:cs="Arial"/>
        </w:rPr>
        <w:t>)</w:t>
      </w:r>
    </w:p>
    <w:p w14:paraId="37CE672D" w14:textId="77777777" w:rsidR="00FC1E66" w:rsidRDefault="0000000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Bandingkan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angka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sebelah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kanannya</w:t>
      </w:r>
      <w:proofErr w:type="spellEnd"/>
    </w:p>
    <w:p w14:paraId="0458F328" w14:textId="77777777" w:rsidR="00FC1E66" w:rsidRDefault="0000000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Jika </w:t>
      </w:r>
      <w:proofErr w:type="spellStart"/>
      <w:r>
        <w:rPr>
          <w:rFonts w:ascii="Arial" w:hAnsi="Arial" w:cs="Arial"/>
        </w:rPr>
        <w:t>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kecil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tukar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angka</w:t>
      </w:r>
      <w:proofErr w:type="spellEnd"/>
    </w:p>
    <w:p w14:paraId="6374F5C9" w14:textId="77777777" w:rsidR="00FC1E66" w:rsidRDefault="0000000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Geser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langkah</w:t>
      </w:r>
      <w:proofErr w:type="spellEnd"/>
    </w:p>
    <w:p w14:paraId="1905F8F6" w14:textId="77777777" w:rsidR="00FC1E66" w:rsidRDefault="0000000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Ulangi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akhir</w:t>
      </w:r>
      <w:proofErr w:type="spellEnd"/>
      <w:r>
        <w:rPr>
          <w:rFonts w:ascii="Arial" w:hAnsi="Arial" w:cs="Arial"/>
        </w:rPr>
        <w:t xml:space="preserve"> daftar (1 pass)</w:t>
      </w:r>
    </w:p>
    <w:p w14:paraId="152CC026" w14:textId="77777777" w:rsidR="00FC1E66" w:rsidRDefault="0000000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Ulangi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awal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pass </w:t>
      </w:r>
      <w:proofErr w:type="spellStart"/>
      <w:r>
        <w:rPr>
          <w:rFonts w:ascii="Arial" w:hAnsi="Arial" w:cs="Arial"/>
        </w:rPr>
        <w:t>berikutnya</w:t>
      </w:r>
      <w:proofErr w:type="spellEnd"/>
    </w:p>
    <w:p w14:paraId="70D42FEB" w14:textId="77777777" w:rsidR="00FC1E66" w:rsidRDefault="0000000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Hentikan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3 pass</w:t>
      </w:r>
    </w:p>
    <w:p w14:paraId="173F3A77" w14:textId="77777777" w:rsidR="00FC1E66" w:rsidRDefault="00FC1E66">
      <w:pPr>
        <w:pStyle w:val="ListParagraph"/>
        <w:ind w:left="1800"/>
        <w:rPr>
          <w:rFonts w:ascii="Arial" w:hAnsi="Arial" w:cs="Arial"/>
        </w:rPr>
      </w:pPr>
    </w:p>
    <w:p w14:paraId="6FB2B6E0" w14:textId="77777777" w:rsidR="00FC1E66" w:rsidRDefault="0000000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LATIHAN 2</w:t>
      </w:r>
    </w:p>
    <w:p w14:paraId="361EB2CD" w14:textId="77777777" w:rsidR="00FC1E66" w:rsidRDefault="00000000">
      <w:pPr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>SOAL :</w:t>
      </w:r>
      <w:proofErr w:type="gramEnd"/>
    </w:p>
    <w:p w14:paraId="52BE2D07" w14:textId="77777777" w:rsidR="00FC1E66" w:rsidRDefault="00000000"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0F28ED9" wp14:editId="745EBFD8">
            <wp:extent cx="5943600" cy="3202942"/>
            <wp:effectExtent l="0" t="0" r="0" b="0"/>
            <wp:docPr id="28210643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4D2351D" w14:textId="77777777" w:rsidR="00FC1E66" w:rsidRDefault="00000000">
      <w:pPr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JAWABAN :</w:t>
      </w:r>
      <w:proofErr w:type="gramEnd"/>
    </w:p>
    <w:p w14:paraId="6F4C95FD" w14:textId="77777777" w:rsidR="00FC1E66" w:rsidRDefault="00000000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Berapa</w:t>
      </w:r>
      <w:proofErr w:type="spellEnd"/>
      <w:r>
        <w:rPr>
          <w:rFonts w:ascii="Arial" w:hAnsi="Arial" w:cs="Arial"/>
          <w:b/>
          <w:bCs/>
        </w:rPr>
        <w:t xml:space="preserve"> Lama Waktu Yang </w:t>
      </w:r>
      <w:proofErr w:type="spellStart"/>
      <w:r>
        <w:rPr>
          <w:rFonts w:ascii="Arial" w:hAnsi="Arial" w:cs="Arial"/>
          <w:b/>
          <w:bCs/>
        </w:rPr>
        <w:t>Dibutuhkan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Untuk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Melayani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Semua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Pelanggan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Tersebut</w:t>
      </w:r>
      <w:proofErr w:type="spellEnd"/>
      <w:r>
        <w:rPr>
          <w:rFonts w:ascii="Arial" w:hAnsi="Arial" w:cs="Arial"/>
          <w:b/>
          <w:bCs/>
        </w:rPr>
        <w:t>!</w:t>
      </w:r>
    </w:p>
    <w:p w14:paraId="6822FFCC" w14:textId="77777777" w:rsidR="00FC1E66" w:rsidRDefault="00000000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Jadi,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melayani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pelanggan</w:t>
      </w:r>
      <w:proofErr w:type="spellEnd"/>
      <w:r>
        <w:rPr>
          <w:rFonts w:ascii="Arial" w:hAnsi="Arial" w:cs="Arial"/>
        </w:rPr>
        <w:t xml:space="preserve"> Adalah 13 </w:t>
      </w:r>
      <w:proofErr w:type="spellStart"/>
      <w:r>
        <w:rPr>
          <w:rFonts w:ascii="Arial" w:hAnsi="Arial" w:cs="Arial"/>
        </w:rPr>
        <w:t>menit</w:t>
      </w:r>
      <w:proofErr w:type="spellEnd"/>
    </w:p>
    <w:tbl>
      <w:tblPr>
        <w:tblW w:w="8630" w:type="dxa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7"/>
        <w:gridCol w:w="2125"/>
        <w:gridCol w:w="2146"/>
        <w:gridCol w:w="2152"/>
      </w:tblGrid>
      <w:tr w:rsidR="00FC1E66" w14:paraId="385B13FB" w14:textId="77777777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C1CBD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Pelanggan</w:t>
            </w:r>
            <w:proofErr w:type="spellEnd"/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73A27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Loket</w:t>
            </w:r>
            <w:proofErr w:type="spellEnd"/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ECC8C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Mulai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bCs/>
              </w:rPr>
              <w:t>Menit</w:t>
            </w:r>
            <w:proofErr w:type="spellEnd"/>
            <w:r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A03A7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Selesai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bCs/>
              </w:rPr>
              <w:t>Menit</w:t>
            </w:r>
            <w:proofErr w:type="spellEnd"/>
            <w:r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FC1E66" w14:paraId="121EB82D" w14:textId="77777777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A56D5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1EA45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51814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9AE40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FC1E66" w14:paraId="10C7F757" w14:textId="77777777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C519E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3E7E1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34F2C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119CF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FC1E66" w14:paraId="180FBA26" w14:textId="77777777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86F9D" w14:textId="77777777" w:rsidR="00FC1E66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EBDEA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898B8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79519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FC1E66" w14:paraId="54120D27" w14:textId="77777777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50405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800D7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52DD1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B928E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FC1E66" w14:paraId="7302C5A4" w14:textId="77777777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F7A85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C1104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591FB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E279F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FC1E66" w14:paraId="36F7C473" w14:textId="77777777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51E56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9A986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9632E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EABF5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FC1E66" w14:paraId="48763F3F" w14:textId="77777777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83F93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7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BD567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69295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22083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FC1E66" w14:paraId="7730C65B" w14:textId="77777777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51EE3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EE3D9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7DF8F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86829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  <w:tr w:rsidR="00FC1E66" w14:paraId="708B02B8" w14:textId="77777777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68C9E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D511B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D4C21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E673B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</w:tr>
      <w:tr w:rsidR="00FC1E66" w14:paraId="4791BAEA" w14:textId="77777777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44734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C6131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983B1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E16E9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  <w:tr w:rsidR="00FC1E66" w14:paraId="460FAC67" w14:textId="77777777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C8DC8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80547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F438A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F01AA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</w:tr>
      <w:tr w:rsidR="00FC1E66" w14:paraId="4A322BF7" w14:textId="77777777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5B67F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70021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CAB3B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1EDF1" w14:textId="77777777" w:rsidR="00FC1E6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</w:tbl>
    <w:p w14:paraId="01CD6E6A" w14:textId="77777777" w:rsidR="00FC1E66" w:rsidRDefault="00FC1E66">
      <w:pPr>
        <w:pStyle w:val="ListParagraph"/>
        <w:rPr>
          <w:rFonts w:ascii="Arial" w:hAnsi="Arial" w:cs="Arial"/>
        </w:rPr>
      </w:pPr>
    </w:p>
    <w:p w14:paraId="41117727" w14:textId="77777777" w:rsidR="00FC1E66" w:rsidRDefault="00000000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Bagaimana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Algoritma</w:t>
      </w:r>
      <w:proofErr w:type="spellEnd"/>
      <w:r>
        <w:rPr>
          <w:rFonts w:ascii="Arial" w:hAnsi="Arial" w:cs="Arial"/>
          <w:b/>
          <w:bCs/>
        </w:rPr>
        <w:t>?</w:t>
      </w:r>
    </w:p>
    <w:p w14:paraId="5614F82C" w14:textId="77777777" w:rsidR="00FC1E66" w:rsidRDefault="00000000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Input :</w:t>
      </w:r>
      <w:proofErr w:type="gramEnd"/>
    </w:p>
    <w:p w14:paraId="7D819B21" w14:textId="77777777" w:rsidR="00FC1E66" w:rsidRDefault="00000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12 </w:t>
      </w:r>
      <w:proofErr w:type="spellStart"/>
      <w:r>
        <w:rPr>
          <w:rFonts w:ascii="Arial" w:hAnsi="Arial" w:cs="Arial"/>
        </w:rPr>
        <w:t>pelanggan</w:t>
      </w:r>
      <w:proofErr w:type="spellEnd"/>
    </w:p>
    <w:p w14:paraId="70293773" w14:textId="77777777" w:rsidR="00FC1E66" w:rsidRDefault="00000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4 </w:t>
      </w:r>
      <w:proofErr w:type="spellStart"/>
      <w:r>
        <w:rPr>
          <w:rFonts w:ascii="Arial" w:hAnsi="Arial" w:cs="Arial"/>
        </w:rPr>
        <w:t>loket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kasir</w:t>
      </w:r>
      <w:proofErr w:type="spellEnd"/>
    </w:p>
    <w:p w14:paraId="7841175B" w14:textId="77777777" w:rsidR="00FC1E66" w:rsidRDefault="00000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Maks 4 orang per </w:t>
      </w:r>
      <w:proofErr w:type="spellStart"/>
      <w:r>
        <w:rPr>
          <w:rFonts w:ascii="Arial" w:hAnsi="Arial" w:cs="Arial"/>
        </w:rPr>
        <w:t>loket</w:t>
      </w:r>
      <w:proofErr w:type="spellEnd"/>
    </w:p>
    <w:p w14:paraId="742A0381" w14:textId="77777777" w:rsidR="00FC1E66" w:rsidRDefault="00000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Waktu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: 2 </w:t>
      </w:r>
      <w:proofErr w:type="spellStart"/>
      <w:r>
        <w:rPr>
          <w:rFonts w:ascii="Arial" w:hAnsi="Arial" w:cs="Arial"/>
        </w:rPr>
        <w:t>menit</w:t>
      </w:r>
      <w:proofErr w:type="spellEnd"/>
      <w:r>
        <w:rPr>
          <w:rFonts w:ascii="Arial" w:hAnsi="Arial" w:cs="Arial"/>
        </w:rPr>
        <w:t>/orang</w:t>
      </w:r>
    </w:p>
    <w:p w14:paraId="0AD5590A" w14:textId="77777777" w:rsidR="00FC1E66" w:rsidRDefault="00000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Kedatangan</w:t>
      </w:r>
      <w:proofErr w:type="spellEnd"/>
      <w:r>
        <w:rPr>
          <w:rFonts w:ascii="Arial" w:hAnsi="Arial" w:cs="Arial"/>
        </w:rPr>
        <w:t xml:space="preserve">: 2 </w:t>
      </w:r>
      <w:proofErr w:type="gramStart"/>
      <w:r>
        <w:rPr>
          <w:rFonts w:ascii="Arial" w:hAnsi="Arial" w:cs="Arial"/>
        </w:rPr>
        <w:t>orang</w:t>
      </w:r>
      <w:proofErr w:type="gramEnd"/>
      <w:r>
        <w:rPr>
          <w:rFonts w:ascii="Arial" w:hAnsi="Arial" w:cs="Arial"/>
        </w:rPr>
        <w:t xml:space="preserve"> per </w:t>
      </w:r>
      <w:proofErr w:type="spellStart"/>
      <w:r>
        <w:rPr>
          <w:rFonts w:ascii="Arial" w:hAnsi="Arial" w:cs="Arial"/>
        </w:rPr>
        <w:t>menit</w:t>
      </w:r>
      <w:proofErr w:type="spellEnd"/>
    </w:p>
    <w:p w14:paraId="35C57AC6" w14:textId="77777777" w:rsidR="00FC1E66" w:rsidRDefault="00000000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Output :</w:t>
      </w:r>
      <w:proofErr w:type="gramEnd"/>
      <w:r>
        <w:rPr>
          <w:rFonts w:ascii="Arial" w:hAnsi="Arial" w:cs="Arial"/>
        </w:rPr>
        <w:t xml:space="preserve"> Waktu total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melayani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pelanggan</w:t>
      </w:r>
      <w:proofErr w:type="spellEnd"/>
    </w:p>
    <w:p w14:paraId="7403C2DC" w14:textId="77777777" w:rsidR="00FC1E66" w:rsidRDefault="00000000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Proses :</w:t>
      </w:r>
      <w:proofErr w:type="gramEnd"/>
    </w:p>
    <w:p w14:paraId="4F577652" w14:textId="77777777" w:rsidR="00FC1E66" w:rsidRDefault="0000000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Buka </w:t>
      </w:r>
      <w:proofErr w:type="spellStart"/>
      <w:r>
        <w:rPr>
          <w:rFonts w:ascii="Arial" w:hAnsi="Arial" w:cs="Arial"/>
        </w:rPr>
        <w:t>loket</w:t>
      </w:r>
      <w:proofErr w:type="spellEnd"/>
      <w:r>
        <w:rPr>
          <w:rFonts w:ascii="Arial" w:hAnsi="Arial" w:cs="Arial"/>
        </w:rPr>
        <w:t xml:space="preserve"> 1 di </w:t>
      </w:r>
      <w:proofErr w:type="spellStart"/>
      <w:r>
        <w:rPr>
          <w:rFonts w:ascii="Arial" w:hAnsi="Arial" w:cs="Arial"/>
        </w:rPr>
        <w:t>awal</w:t>
      </w:r>
      <w:proofErr w:type="spellEnd"/>
    </w:p>
    <w:p w14:paraId="69630021" w14:textId="77777777" w:rsidR="00FC1E66" w:rsidRDefault="0000000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pelanggan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datang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masuk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loket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</w:p>
    <w:p w14:paraId="1608D1C0" w14:textId="77777777" w:rsidR="00FC1E66" w:rsidRDefault="0000000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Jika </w:t>
      </w:r>
      <w:proofErr w:type="spellStart"/>
      <w:r>
        <w:rPr>
          <w:rFonts w:ascii="Arial" w:hAnsi="Arial" w:cs="Arial"/>
        </w:rPr>
        <w:t>loket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buka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loket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baru</w:t>
      </w:r>
      <w:proofErr w:type="spellEnd"/>
    </w:p>
    <w:p w14:paraId="6B636B78" w14:textId="77777777" w:rsidR="00FC1E66" w:rsidRDefault="0000000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Loket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butuh</w:t>
      </w:r>
      <w:proofErr w:type="spellEnd"/>
      <w:r>
        <w:rPr>
          <w:rFonts w:ascii="Arial" w:hAnsi="Arial" w:cs="Arial"/>
        </w:rPr>
        <w:t xml:space="preserve"> 1 </w:t>
      </w:r>
      <w:proofErr w:type="spellStart"/>
      <w:r>
        <w:rPr>
          <w:rFonts w:ascii="Arial" w:hAnsi="Arial" w:cs="Arial"/>
        </w:rPr>
        <w:t>menit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siap</w:t>
      </w:r>
      <w:proofErr w:type="spellEnd"/>
    </w:p>
    <w:p w14:paraId="601EC7B0" w14:textId="77777777" w:rsidR="00FC1E66" w:rsidRDefault="0000000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Pelanggan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pertama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loket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dilayani</w:t>
      </w:r>
      <w:proofErr w:type="spellEnd"/>
      <w:r>
        <w:rPr>
          <w:rFonts w:ascii="Arial" w:hAnsi="Arial" w:cs="Arial"/>
        </w:rPr>
        <w:t xml:space="preserve"> 3 </w:t>
      </w:r>
      <w:proofErr w:type="spellStart"/>
      <w:r>
        <w:rPr>
          <w:rFonts w:ascii="Arial" w:hAnsi="Arial" w:cs="Arial"/>
        </w:rPr>
        <w:t>menit</w:t>
      </w:r>
      <w:proofErr w:type="spellEnd"/>
    </w:p>
    <w:p w14:paraId="17DF96C3" w14:textId="77777777" w:rsidR="00FC1E66" w:rsidRDefault="0000000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Pelanggan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dilayani</w:t>
      </w:r>
      <w:proofErr w:type="spellEnd"/>
      <w:r>
        <w:rPr>
          <w:rFonts w:ascii="Arial" w:hAnsi="Arial" w:cs="Arial"/>
        </w:rPr>
        <w:t xml:space="preserve"> 2 </w:t>
      </w:r>
      <w:proofErr w:type="spellStart"/>
      <w:r>
        <w:rPr>
          <w:rFonts w:ascii="Arial" w:hAnsi="Arial" w:cs="Arial"/>
        </w:rPr>
        <w:t>menit</w:t>
      </w:r>
      <w:proofErr w:type="spellEnd"/>
    </w:p>
    <w:p w14:paraId="77A778EC" w14:textId="77777777" w:rsidR="00FC1E66" w:rsidRDefault="0000000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Jika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pelanggan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selesai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keluarkan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antrian</w:t>
      </w:r>
      <w:proofErr w:type="spellEnd"/>
    </w:p>
    <w:p w14:paraId="6ED6FDE0" w14:textId="77777777" w:rsidR="00FC1E66" w:rsidRDefault="0000000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Catat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mulai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selesai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pelanggan</w:t>
      </w:r>
      <w:proofErr w:type="spellEnd"/>
    </w:p>
    <w:p w14:paraId="48D67C3A" w14:textId="77777777" w:rsidR="00FC1E66" w:rsidRDefault="00000000">
      <w:pPr>
        <w:pStyle w:val="ListParagraph"/>
        <w:numPr>
          <w:ilvl w:val="0"/>
          <w:numId w:val="7"/>
        </w:numPr>
      </w:pPr>
      <w:proofErr w:type="spellStart"/>
      <w:r>
        <w:rPr>
          <w:rFonts w:ascii="Arial" w:hAnsi="Arial" w:cs="Arial"/>
        </w:rPr>
        <w:t>Ulangi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pelanggan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selesai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dilayani</w:t>
      </w:r>
      <w:proofErr w:type="spellEnd"/>
    </w:p>
    <w:sectPr w:rsidR="00FC1E6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E609C" w14:textId="77777777" w:rsidR="00C63797" w:rsidRDefault="00C63797">
      <w:pPr>
        <w:spacing w:after="0" w:line="240" w:lineRule="auto"/>
      </w:pPr>
      <w:r>
        <w:separator/>
      </w:r>
    </w:p>
  </w:endnote>
  <w:endnote w:type="continuationSeparator" w:id="0">
    <w:p w14:paraId="08F52BCA" w14:textId="77777777" w:rsidR="00C63797" w:rsidRDefault="00C63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4A02C" w14:textId="77777777" w:rsidR="00C63797" w:rsidRDefault="00C6379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A30E66F" w14:textId="77777777" w:rsidR="00C63797" w:rsidRDefault="00C637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C33DC"/>
    <w:multiLevelType w:val="multilevel"/>
    <w:tmpl w:val="76725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52EC1"/>
    <w:multiLevelType w:val="multilevel"/>
    <w:tmpl w:val="C6B486A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2" w15:restartNumberingAfterBreak="0">
    <w:nsid w:val="5E5F2E85"/>
    <w:multiLevelType w:val="multilevel"/>
    <w:tmpl w:val="D402C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F025BE"/>
    <w:multiLevelType w:val="multilevel"/>
    <w:tmpl w:val="2572FF1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E37164C"/>
    <w:multiLevelType w:val="multilevel"/>
    <w:tmpl w:val="19DA3F06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5" w15:restartNumberingAfterBreak="0">
    <w:nsid w:val="6ED94870"/>
    <w:multiLevelType w:val="multilevel"/>
    <w:tmpl w:val="7FF67DE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6" w15:restartNumberingAfterBreak="0">
    <w:nsid w:val="721F56E5"/>
    <w:multiLevelType w:val="multilevel"/>
    <w:tmpl w:val="C86A449C"/>
    <w:lvl w:ilvl="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960572237">
    <w:abstractNumId w:val="0"/>
  </w:num>
  <w:num w:numId="2" w16cid:durableId="1012682412">
    <w:abstractNumId w:val="6"/>
  </w:num>
  <w:num w:numId="3" w16cid:durableId="593972851">
    <w:abstractNumId w:val="4"/>
  </w:num>
  <w:num w:numId="4" w16cid:durableId="384257595">
    <w:abstractNumId w:val="2"/>
  </w:num>
  <w:num w:numId="5" w16cid:durableId="1590233684">
    <w:abstractNumId w:val="3"/>
  </w:num>
  <w:num w:numId="6" w16cid:durableId="1827547804">
    <w:abstractNumId w:val="5"/>
  </w:num>
  <w:num w:numId="7" w16cid:durableId="1538156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C1E66"/>
    <w:rsid w:val="0001132A"/>
    <w:rsid w:val="005E311F"/>
    <w:rsid w:val="00C63797"/>
    <w:rsid w:val="00FC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9C79"/>
  <w15:docId w15:val="{6970646B-8FDE-4752-B859-B65C1D2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dc:description/>
  <cp:lastModifiedBy>ThinkPad T14</cp:lastModifiedBy>
  <cp:revision>2</cp:revision>
  <dcterms:created xsi:type="dcterms:W3CDTF">2026-09-01T12:46:00Z</dcterms:created>
  <dcterms:modified xsi:type="dcterms:W3CDTF">2026-09-01T12:46:00Z</dcterms:modified>
</cp:coreProperties>
</file>